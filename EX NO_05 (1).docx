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>
      <w:pPr>
        <w:rPr>
          <w:lang w:val="en-IN"/>
        </w:rPr>
      </w:pPr>
      <w:r>
        <w:rPr>
          <w:lang w:val="en-IN"/>
        </w:rPr>
        <w:t xml:space="preserve">EXNO:05                                                     </w:t>
        <w:tab/>
        <w:tab/>
        <w:tab/>
        <w:tab/>
        <w:tab/>
        <w:t>REG NO:25500060</w:t>
      </w:r>
      <w:bookmarkStart w:id="0" w:name="_GoBack"/>
      <w:bookmarkEnd w:id="0"/>
    </w:p>
    <w:p>
      <w:pPr>
        <w:rPr>
          <w:lang w:val="en-IN"/>
        </w:rPr>
      </w:pPr>
      <w:r>
        <w:drawing>
          <wp:inline distT="0" distB="0" distL="0" distR="0">
            <wp:extent cx="5819775" cy="302895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rcRect b="9354" r="600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775" cy="30289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IN"/>
        </w:rPr>
      </w:pPr>
    </w:p>
    <w:p/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3</Words>
  <Characters>21</Characters>
  <Lines>4</Lines>
  <Paragraphs>1</Paragraphs>
  <CharactersWithSpaces>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2026-07-21T09:02:53Z</dcterms:modified>
</cp:coreProperties>
</file>